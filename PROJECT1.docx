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0BA27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67135FDE" wp14:editId="303FB61F">
            <wp:extent cx="4053840" cy="4966970"/>
            <wp:effectExtent l="0" t="0" r="3810" b="508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63" cy="4967366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3621AA5" w14:textId="65DBB649" w:rsidR="00C6554A" w:rsidRDefault="001741C5" w:rsidP="00C6554A">
      <w:pPr>
        <w:pStyle w:val="Title"/>
      </w:pPr>
      <w:r>
        <w:t>USING BLUETOOTH MODULE</w:t>
      </w:r>
    </w:p>
    <w:p w14:paraId="15A519CA" w14:textId="73F1D3E7" w:rsidR="00C6554A" w:rsidRPr="00D5413C" w:rsidRDefault="001741C5" w:rsidP="00C6554A">
      <w:pPr>
        <w:pStyle w:val="Subtitle"/>
      </w:pPr>
      <w:r>
        <w:t>TO receive DATA ON YOUR ANDROID.</w:t>
      </w:r>
    </w:p>
    <w:p w14:paraId="4609C833" w14:textId="3C141B8D" w:rsidR="00C6554A" w:rsidRPr="00514122" w:rsidRDefault="001741C5" w:rsidP="001741C5">
      <w:pPr>
        <w:pStyle w:val="ContactInfo"/>
      </w:pPr>
      <w:r>
        <w:t>AUTOMATED_FOOD_PROTECTION</w:t>
      </w:r>
      <w:r w:rsidR="00C6554A">
        <w:t>|</w:t>
      </w:r>
      <w:r w:rsidR="00C6554A" w:rsidRPr="00D5413C">
        <w:t xml:space="preserve"> </w:t>
      </w:r>
      <w:r>
        <w:t>RISC IITBBS</w:t>
      </w:r>
    </w:p>
    <w:p w14:paraId="00521CC8" w14:textId="56858384" w:rsidR="00C6554A" w:rsidRPr="00D5413C" w:rsidRDefault="00C6554A" w:rsidP="00C6554A">
      <w:pPr>
        <w:pStyle w:val="Heading2"/>
      </w:pPr>
    </w:p>
    <w:p w14:paraId="40079024" w14:textId="2FB108DC" w:rsidR="001741C5" w:rsidRDefault="001741C5" w:rsidP="001741C5">
      <w:r>
        <w:t xml:space="preserve"> </w:t>
      </w:r>
      <w:r>
        <w:t>In default the Arduino is not equipped with a display to visualize measuring-data, for example from your temperature or your pressure Sensor. If you want to get the data shown you need a PC, printing the data to the console or mounting a display directly to the Arduino. So</w:t>
      </w:r>
      <w:r w:rsidR="00252640">
        <w:t>,</w:t>
      </w:r>
      <w:r>
        <w:t xml:space="preserve"> there is no simple way to WIRELESSLY visualize measuring-data.</w:t>
      </w:r>
    </w:p>
    <w:p w14:paraId="0F9520AE" w14:textId="3A34BB8A" w:rsidR="002C74C0" w:rsidRDefault="00252640" w:rsidP="001741C5">
      <w:r>
        <w:lastRenderedPageBreak/>
        <w:t>THIS IS A BRIEF</w:t>
      </w:r>
      <w:r w:rsidR="001741C5">
        <w:t xml:space="preserve"> show</w:t>
      </w:r>
      <w:r>
        <w:t>,</w:t>
      </w:r>
      <w:r w:rsidR="001741C5">
        <w:t xml:space="preserve"> how to transfer measured Sensor-data</w:t>
      </w:r>
      <w:r>
        <w:t xml:space="preserve"> </w:t>
      </w:r>
      <w:r w:rsidR="001741C5">
        <w:t>in real</w:t>
      </w:r>
      <w:r>
        <w:t xml:space="preserve"> </w:t>
      </w:r>
      <w:proofErr w:type="gramStart"/>
      <w:r w:rsidR="001741C5">
        <w:t>time</w:t>
      </w:r>
      <w:r>
        <w:t xml:space="preserve"> </w:t>
      </w:r>
      <w:r w:rsidR="001741C5">
        <w:t xml:space="preserve"> from</w:t>
      </w:r>
      <w:proofErr w:type="gramEnd"/>
      <w:r w:rsidR="001741C5">
        <w:t xml:space="preserve"> your Arduino-</w:t>
      </w:r>
      <w:r>
        <w:t xml:space="preserve"> </w:t>
      </w:r>
      <w:r w:rsidR="001741C5">
        <w:t>Mi</w:t>
      </w:r>
      <w:r>
        <w:t>c</w:t>
      </w:r>
      <w:r w:rsidR="001741C5">
        <w:t>rocontroller to your Android-Smartphone via Bluetooth.</w:t>
      </w:r>
    </w:p>
    <w:p w14:paraId="140B7002" w14:textId="154365C6" w:rsidR="00252640" w:rsidRDefault="00252640" w:rsidP="00252640">
      <w:pPr>
        <w:pStyle w:val="Title"/>
      </w:pPr>
      <w:r>
        <w:t>REQUIREMENTS</w:t>
      </w:r>
    </w:p>
    <w:p w14:paraId="55A4071D" w14:textId="10295C97" w:rsidR="00252640" w:rsidRDefault="00252640" w:rsidP="00252640">
      <w:pPr>
        <w:pStyle w:val="Heading1"/>
      </w:pPr>
      <w:r>
        <w:t>ARDUINO</w:t>
      </w:r>
    </w:p>
    <w:p w14:paraId="1DD1C85A" w14:textId="7D9378FA" w:rsidR="00252640" w:rsidRPr="00252640" w:rsidRDefault="00252640" w:rsidP="00252640">
      <w:pPr>
        <w:pStyle w:val="Heading1"/>
      </w:pPr>
      <w:r>
        <w:t>BLUETOOTH MODULE</w:t>
      </w:r>
    </w:p>
    <w:p w14:paraId="66140104" w14:textId="1013C2D6" w:rsidR="00252640" w:rsidRDefault="00252640" w:rsidP="00252640">
      <w:pPr>
        <w:pStyle w:val="Heading1"/>
      </w:pPr>
      <w:r>
        <w:t>ANDROID</w:t>
      </w:r>
    </w:p>
    <w:p w14:paraId="6126577E" w14:textId="3D9B472B" w:rsidR="00252640" w:rsidRPr="00252640" w:rsidRDefault="00252640" w:rsidP="00252640">
      <w:pPr>
        <w:pStyle w:val="Heading1"/>
      </w:pPr>
      <w:r>
        <w:t>APP-ARDUTOOTH (play store)</w:t>
      </w:r>
    </w:p>
    <w:p w14:paraId="29B4F354" w14:textId="1EE294EF" w:rsidR="00252640" w:rsidRPr="00252640" w:rsidRDefault="00252640" w:rsidP="00252640"/>
    <w:p w14:paraId="61F91F53" w14:textId="77777777" w:rsidR="00252640" w:rsidRDefault="00252640" w:rsidP="001741C5"/>
    <w:p w14:paraId="46785D5F" w14:textId="498CFF0E" w:rsidR="001741C5" w:rsidRDefault="00252640" w:rsidP="00252640">
      <w:pPr>
        <w:pStyle w:val="Heading1"/>
      </w:pPr>
      <w:r>
        <w:t>HOW TO SET UP   WIRING.</w:t>
      </w:r>
    </w:p>
    <w:p w14:paraId="4121A5F6" w14:textId="46A6194D" w:rsidR="00252640" w:rsidRPr="00252640" w:rsidRDefault="00252640" w:rsidP="00252640">
      <w:pPr>
        <w:pStyle w:val="Photo"/>
      </w:pPr>
    </w:p>
    <w:p w14:paraId="58F4963E" w14:textId="6C077012" w:rsidR="00252640" w:rsidRDefault="00252640" w:rsidP="00252640">
      <w:pPr>
        <w:pStyle w:val="Photo"/>
      </w:pPr>
    </w:p>
    <w:p w14:paraId="746355ED" w14:textId="77777777" w:rsidR="004A4E16" w:rsidRPr="00252640" w:rsidRDefault="004A4E16" w:rsidP="00252640">
      <w:pPr>
        <w:pStyle w:val="Photo"/>
      </w:pPr>
    </w:p>
    <w:p w14:paraId="29F1B6F1" w14:textId="1DE89A43" w:rsidR="001741C5" w:rsidRDefault="004A4E16" w:rsidP="004A4E16">
      <w:r>
        <w:rPr>
          <w:sz w:val="32"/>
          <w:szCs w:val="32"/>
        </w:rPr>
        <w:t>1</w:t>
      </w:r>
      <w:r>
        <w:t>.GND ARDUINO TO GND HC MODULE</w:t>
      </w:r>
    </w:p>
    <w:p w14:paraId="7F72ACD1" w14:textId="458CA26D" w:rsidR="004A4E16" w:rsidRDefault="004A4E16" w:rsidP="004A4E16">
      <w:r>
        <w:t>2.VCC HC TO 3.3 V OR 5 V IN ARDUINO</w:t>
      </w:r>
    </w:p>
    <w:p w14:paraId="3F400E75" w14:textId="5AF85F41" w:rsidR="004A4E16" w:rsidRDefault="004A4E16" w:rsidP="004A4E16">
      <w:r>
        <w:t>3.RX OF HC TO TX OF ARDUINO</w:t>
      </w:r>
    </w:p>
    <w:p w14:paraId="056B1F1A" w14:textId="3B5C8C86" w:rsidR="004A4E16" w:rsidRDefault="004A4E16" w:rsidP="004A4E16">
      <w:r>
        <w:t>4.TX OF HC TO RX OF ARDUINO</w:t>
      </w:r>
    </w:p>
    <w:p w14:paraId="6887C7BF" w14:textId="77777777" w:rsidR="004A4E16" w:rsidRDefault="004A4E16" w:rsidP="004A4E16"/>
    <w:p w14:paraId="688AFEFA" w14:textId="2426F5A5" w:rsidR="001741C5" w:rsidRPr="004A4E16" w:rsidRDefault="004A4E16" w:rsidP="001741C5">
      <w:pPr>
        <w:rPr>
          <w:sz w:val="48"/>
          <w:szCs w:val="48"/>
        </w:rPr>
      </w:pPr>
      <w:r>
        <w:rPr>
          <w:sz w:val="48"/>
          <w:szCs w:val="48"/>
        </w:rPr>
        <w:t xml:space="preserve">NOTE: the next step after wiring is to upload </w:t>
      </w:r>
      <w:proofErr w:type="gramStart"/>
      <w:r>
        <w:rPr>
          <w:sz w:val="48"/>
          <w:szCs w:val="48"/>
        </w:rPr>
        <w:t>code ,</w:t>
      </w:r>
      <w:proofErr w:type="gramEnd"/>
      <w:r>
        <w:rPr>
          <w:sz w:val="48"/>
          <w:szCs w:val="48"/>
        </w:rPr>
        <w:t xml:space="preserve"> see it to that you disconnect TX AND RX pins while </w:t>
      </w:r>
      <w:r>
        <w:rPr>
          <w:sz w:val="48"/>
          <w:szCs w:val="48"/>
        </w:rPr>
        <w:lastRenderedPageBreak/>
        <w:t>uploading  ,otherwise it shows COM PORT IS BUSY.</w:t>
      </w:r>
    </w:p>
    <w:p w14:paraId="2DCB8B54" w14:textId="74ACE370" w:rsidR="001741C5" w:rsidRDefault="001741C5" w:rsidP="001741C5"/>
    <w:p w14:paraId="279E3C4C" w14:textId="1C0548CC" w:rsidR="001741C5" w:rsidRDefault="004A4E16" w:rsidP="001741C5">
      <w:r>
        <w:t>CODE IS PROVIDED IN ANOTHER FILE.</w:t>
      </w:r>
    </w:p>
    <w:p w14:paraId="11C681F8" w14:textId="77777777" w:rsidR="004A4E16" w:rsidRDefault="004A4E16" w:rsidP="001741C5"/>
    <w:p w14:paraId="382B1002" w14:textId="6711FB5C" w:rsidR="001741C5" w:rsidRDefault="001741C5" w:rsidP="001741C5"/>
    <w:p w14:paraId="37E4E212" w14:textId="749F0C95" w:rsidR="001741C5" w:rsidRDefault="004A4E16" w:rsidP="001741C5">
      <w:r>
        <w:t xml:space="preserve">THE FINAL </w:t>
      </w:r>
      <w:r w:rsidR="00A2471A" w:rsidRPr="00A2471A">
        <w:drawing>
          <wp:inline distT="0" distB="0" distL="0" distR="0" wp14:anchorId="14B29EF3" wp14:editId="764C6F9E">
            <wp:extent cx="5486400" cy="365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  <w:r>
        <w:t>OUT PUT IN THE APP LOOKS LIKE;</w:t>
      </w:r>
    </w:p>
    <w:p w14:paraId="3ABF6169" w14:textId="655F73BC" w:rsidR="001741C5" w:rsidRDefault="004A4E16" w:rsidP="001741C5">
      <w:r w:rsidRPr="004A4E16">
        <w:lastRenderedPageBreak/>
        <w:drawing>
          <wp:inline distT="0" distB="0" distL="0" distR="0" wp14:anchorId="19E7D90D" wp14:editId="6E7E94D2">
            <wp:extent cx="3752850" cy="666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1C5">
      <w:footerReference w:type="default" r:id="rId1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0D847" w14:textId="77777777" w:rsidR="00A01CD4" w:rsidRDefault="00A01CD4" w:rsidP="00C6554A">
      <w:pPr>
        <w:spacing w:before="0" w:after="0" w:line="240" w:lineRule="auto"/>
      </w:pPr>
      <w:r>
        <w:separator/>
      </w:r>
    </w:p>
  </w:endnote>
  <w:endnote w:type="continuationSeparator" w:id="0">
    <w:p w14:paraId="127B1775" w14:textId="77777777" w:rsidR="00A01CD4" w:rsidRDefault="00A01CD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4EF76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FF6B4" w14:textId="77777777" w:rsidR="00A01CD4" w:rsidRDefault="00A01CD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05815AA" w14:textId="77777777" w:rsidR="00A01CD4" w:rsidRDefault="00A01CD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CE41772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C5"/>
    <w:rsid w:val="001741C5"/>
    <w:rsid w:val="00252640"/>
    <w:rsid w:val="002554CD"/>
    <w:rsid w:val="00293B83"/>
    <w:rsid w:val="002B4294"/>
    <w:rsid w:val="00333D0D"/>
    <w:rsid w:val="004A4E16"/>
    <w:rsid w:val="004C049F"/>
    <w:rsid w:val="005000E2"/>
    <w:rsid w:val="0058792E"/>
    <w:rsid w:val="006A3CE7"/>
    <w:rsid w:val="00A01CD4"/>
    <w:rsid w:val="00A2471A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5FF4C"/>
  <w15:chartTrackingRefBased/>
  <w15:docId w15:val="{E1E31D56-44E9-4D7B-9A05-EF54CD678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MCKS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34</TotalTime>
  <Pages>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GMCKS</dc:creator>
  <cp:keywords/>
  <dc:description/>
  <cp:lastModifiedBy>PREMSAI PILLUTLA</cp:lastModifiedBy>
  <cp:revision>2</cp:revision>
  <dcterms:created xsi:type="dcterms:W3CDTF">2019-03-10T08:27:00Z</dcterms:created>
  <dcterms:modified xsi:type="dcterms:W3CDTF">2019-03-10T09:01:00Z</dcterms:modified>
</cp:coreProperties>
</file>